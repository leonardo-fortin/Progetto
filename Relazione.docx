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 w:rsidP="0006738A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098DF0C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25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07C3ED" w14:textId="35165F81" w:rsidR="003E70E3" w:rsidRDefault="00F71F97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25/03/2025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CwNDmsoyQAAHwFAQAOAAAAAAAAAAAAAAAAAC4CAABkcnMvZTJvRG9jLnhtbFBL&#10;AQItABQABgAIAAAAIQBP95Uy3QAAAAYBAAAPAAAAAAAAAAAAAAAAAP0mAABkcnMvZG93bnJldi54&#10;bWxQSwUGAAAAAAQABADzAAAABygAAAAA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25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07C3ED" w14:textId="35165F81" w:rsidR="003E70E3" w:rsidRDefault="00F71F97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25/03/2025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0A810B35" w:rsidR="003E70E3" w:rsidRDefault="00444F7D">
          <w:pPr>
            <w:rPr>
              <w:sz w:val="24"/>
              <w:szCs w:val="24"/>
            </w:rPr>
          </w:pPr>
          <w:r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12CBA77F">
                    <wp:simplePos x="0" y="0"/>
                    <wp:positionH relativeFrom="margin">
                      <wp:posOffset>1994535</wp:posOffset>
                    </wp:positionH>
                    <wp:positionV relativeFrom="paragraph">
                      <wp:posOffset>2796540</wp:posOffset>
                    </wp:positionV>
                    <wp:extent cx="4091940" cy="800100"/>
                    <wp:effectExtent l="0" t="0" r="22860" b="19050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8001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75D0564E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AUTOR</w:t>
                                </w:r>
                                <w:r w:rsidR="00444F7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E</w:t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  <w:t>CLASSE</w:t>
                                </w:r>
                              </w:p>
                              <w:p w14:paraId="31B02161" w14:textId="417B2E09" w:rsidR="008313B6" w:rsidRPr="00444F7D" w:rsidRDefault="00444F7D" w:rsidP="00444F7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Leonardo Fortin</w:t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  <w:t>4IB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D6C9C3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55" type="#_x0000_t202" style="position:absolute;margin-left:157.05pt;margin-top:220.2pt;width:322.2pt;height:6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">
                    <v:textbox>
                      <w:txbxContent>
                        <w:p w14:paraId="4CC8428B" w14:textId="75D0564E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>AUTOR</w:t>
                          </w:r>
                          <w:r w:rsidR="00444F7D">
                            <w:rPr>
                              <w:b/>
                              <w:sz w:val="36"/>
                              <w:szCs w:val="36"/>
                            </w:rPr>
                            <w:t>E</w:t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  <w:t>CLASSE</w:t>
                          </w:r>
                        </w:p>
                        <w:p w14:paraId="31B02161" w14:textId="417B2E09" w:rsidR="008313B6" w:rsidRPr="00444F7D" w:rsidRDefault="00444F7D" w:rsidP="00444F7D">
                          <w:p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Leonardo Fortin</w:t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  <w:t>4IB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8313B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3A03FF08">
                    <wp:simplePos x="0" y="0"/>
                    <wp:positionH relativeFrom="page">
                      <wp:posOffset>3085275</wp:posOffset>
                    </wp:positionH>
                    <wp:positionV relativeFrom="page">
                      <wp:posOffset>1875790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30CCCBAB" w:rsidR="008313B6" w:rsidRPr="005B7FD3" w:rsidRDefault="00000000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44F7D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PROGETTO DI FINE ANNO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5B9668" id="Casella di testo 34" o:spid="_x0000_s1056" type="#_x0000_t202" style="position:absolute;margin-left:242.95pt;margin-top:147.7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" filled="f" stroked="f" strokeweight=".5pt">
                    <v:textbox inset="0,0,0,0">
                      <w:txbxContent>
                        <w:p w14:paraId="71471365" w14:textId="30CCCBAB" w:rsidR="008313B6" w:rsidRPr="005B7FD3" w:rsidRDefault="00000000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44F7D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PROGETTO DI FINE ANNO</w:t>
                              </w:r>
                            </w:sdtContent>
                          </w:sdt>
                        </w:p>
                        <w:p w14:paraId="4EC009E5" w14:textId="77777777" w:rsidR="003E70E3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165941A" w14:textId="2A821078" w:rsidR="0074709C" w:rsidRPr="00C20CEF" w:rsidRDefault="00F71F97" w:rsidP="00C20CEF">
      <w:pPr>
        <w:pBdr>
          <w:bottom w:val="single" w:sz="6" w:space="1" w:color="auto"/>
        </w:pBd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PRESENTAZIONE</w:t>
      </w:r>
    </w:p>
    <w:p w14:paraId="10EF77AA" w14:textId="77777777" w:rsidR="006F54AB" w:rsidRPr="006F54AB" w:rsidRDefault="006F54AB" w:rsidP="00F71F97">
      <w:pPr>
        <w:rPr>
          <w:sz w:val="8"/>
          <w:szCs w:val="8"/>
        </w:rPr>
      </w:pPr>
    </w:p>
    <w:p w14:paraId="5AEE2E5E" w14:textId="6C6F9D39" w:rsidR="00F71F97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Progetto di fine anno di </w:t>
      </w:r>
      <w:r w:rsidR="00565CBA">
        <w:rPr>
          <w:sz w:val="24"/>
          <w:szCs w:val="24"/>
        </w:rPr>
        <w:t>S</w:t>
      </w:r>
      <w:r>
        <w:rPr>
          <w:sz w:val="24"/>
          <w:szCs w:val="24"/>
        </w:rPr>
        <w:t xml:space="preserve">istemi e </w:t>
      </w:r>
      <w:r w:rsidR="00565CBA">
        <w:rPr>
          <w:sz w:val="24"/>
          <w:szCs w:val="24"/>
        </w:rPr>
        <w:t>R</w:t>
      </w:r>
      <w:r>
        <w:rPr>
          <w:sz w:val="24"/>
          <w:szCs w:val="24"/>
        </w:rPr>
        <w:t>eti</w:t>
      </w:r>
    </w:p>
    <w:p w14:paraId="1477F3B7" w14:textId="60648B3E" w:rsidR="00F71F97" w:rsidRDefault="00F71F97" w:rsidP="00C20CE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Assegnato il </w:t>
      </w:r>
      <w:sdt>
        <w:sdtPr>
          <w:rPr>
            <w:sz w:val="24"/>
            <w:szCs w:val="24"/>
          </w:rPr>
          <w:alias w:val="data"/>
          <w:tag w:val="data"/>
          <w:id w:val="-1062246796"/>
          <w:placeholder>
            <w:docPart w:val="9F961FE9546B4A5091925109EE8A3F43"/>
          </w:placeholder>
          <w15:color w:val="3366FF"/>
          <w:date w:fullDate="2025-03-25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25 marzo 2025</w:t>
          </w:r>
        </w:sdtContent>
      </w:sdt>
    </w:p>
    <w:p w14:paraId="664121E5" w14:textId="6BBE4793" w:rsidR="00C20CEF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Data di consegna: </w:t>
      </w:r>
      <w:sdt>
        <w:sdtPr>
          <w:rPr>
            <w:sz w:val="24"/>
            <w:szCs w:val="24"/>
          </w:rPr>
          <w:alias w:val="data"/>
          <w:tag w:val="data"/>
          <w:id w:val="653036021"/>
          <w:placeholder>
            <w:docPart w:val="51EB848EA23946B8AED6B8702883B0B9"/>
          </w:placeholder>
          <w15:color w:val="3366FF"/>
          <w:date w:fullDate="2025-05-06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6 maggio 2025</w:t>
          </w:r>
        </w:sdtContent>
      </w:sdt>
    </w:p>
    <w:p w14:paraId="0867E979" w14:textId="77777777" w:rsidR="00C20CEF" w:rsidRPr="00C20CEF" w:rsidRDefault="00C20CEF" w:rsidP="00F71F97">
      <w:pPr>
        <w:rPr>
          <w:sz w:val="8"/>
          <w:szCs w:val="8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766B0B" w14:paraId="6C0B818A" w14:textId="77777777" w:rsidTr="00414713">
        <w:trPr>
          <w:trHeight w:val="567"/>
        </w:trPr>
        <w:tc>
          <w:tcPr>
            <w:tcW w:w="9628" w:type="dxa"/>
            <w:vAlign w:val="center"/>
          </w:tcPr>
          <w:p w14:paraId="30EF6BE8" w14:textId="2CA46015" w:rsidR="00766B0B" w:rsidRPr="00766B0B" w:rsidRDefault="00F71F97" w:rsidP="00766B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Descrizione del progetto</w:t>
            </w:r>
          </w:p>
        </w:tc>
      </w:tr>
      <w:tr w:rsidR="00766B0B" w14:paraId="074E5107" w14:textId="77777777" w:rsidTr="006F54AB">
        <w:trPr>
          <w:cantSplit/>
          <w:trHeight w:hRule="exact" w:val="879"/>
        </w:trPr>
        <w:sdt>
          <w:sdtPr>
            <w:rPr>
              <w:sz w:val="24"/>
              <w:szCs w:val="24"/>
            </w:rPr>
            <w:id w:val="212018922"/>
            <w:placeholder>
              <w:docPart w:val="E50EFCE42D8B437489C3DD0062A88C67"/>
            </w:placeholder>
          </w:sdtPr>
          <w:sdtContent>
            <w:tc>
              <w:tcPr>
                <w:tcW w:w="9628" w:type="dxa"/>
                <w:vAlign w:val="center"/>
              </w:tcPr>
              <w:p w14:paraId="107583CF" w14:textId="4EE768F8" w:rsidR="00766B0B" w:rsidRDefault="006F54AB" w:rsidP="00F02280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Applicazione Client-Server per la consultazione da remoto di informazioni relative a Monumenti presenti in un file CSV</w:t>
                </w:r>
              </w:p>
            </w:tc>
          </w:sdtContent>
        </w:sdt>
      </w:tr>
    </w:tbl>
    <w:p w14:paraId="270F0935" w14:textId="77777777" w:rsidR="00565CBA" w:rsidRDefault="00565CBA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F71F97" w14:paraId="1C519F1F" w14:textId="77777777" w:rsidTr="001F42CA">
        <w:trPr>
          <w:trHeight w:val="567"/>
        </w:trPr>
        <w:tc>
          <w:tcPr>
            <w:tcW w:w="9628" w:type="dxa"/>
            <w:vAlign w:val="center"/>
          </w:tcPr>
          <w:p w14:paraId="41F2D7E7" w14:textId="77777777" w:rsidR="00F71F97" w:rsidRPr="00766B0B" w:rsidRDefault="00F71F97" w:rsidP="001F42C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Obiettivo</w:t>
            </w:r>
            <w:r w:rsidRPr="00766B0B">
              <w:rPr>
                <w:b/>
                <w:sz w:val="24"/>
                <w:szCs w:val="24"/>
              </w:rPr>
              <w:t xml:space="preserve"> dell’esperienza</w:t>
            </w:r>
          </w:p>
        </w:tc>
      </w:tr>
      <w:tr w:rsidR="00F71F97" w14:paraId="275A4128" w14:textId="77777777" w:rsidTr="0006426D">
        <w:trPr>
          <w:cantSplit/>
          <w:trHeight w:hRule="exact" w:val="1482"/>
        </w:trPr>
        <w:sdt>
          <w:sdtPr>
            <w:rPr>
              <w:sz w:val="24"/>
              <w:szCs w:val="24"/>
            </w:rPr>
            <w:id w:val="658885318"/>
            <w:placeholder>
              <w:docPart w:val="4FBF488409E3461B9766B1DAF1395ECC"/>
            </w:placeholder>
          </w:sdtPr>
          <w:sdtContent>
            <w:tc>
              <w:tcPr>
                <w:tcW w:w="9628" w:type="dxa"/>
                <w:vAlign w:val="center"/>
              </w:tcPr>
              <w:p w14:paraId="4175191D" w14:textId="6017E94A" w:rsidR="0006426D" w:rsidRDefault="00F71F97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Realizzare un’applicazione Client-Server in linguaggio Java che consenta agli utenti di consultare in remoto le informazioni di interesse relative a </w:t>
                </w:r>
                <w:r w:rsidRPr="00F71F97">
                  <w:rPr>
                    <w:b/>
                    <w:bCs/>
                    <w:sz w:val="24"/>
                    <w:szCs w:val="24"/>
                  </w:rPr>
                  <w:t>Monumenti</w:t>
                </w:r>
                <w:r>
                  <w:rPr>
                    <w:sz w:val="24"/>
                    <w:szCs w:val="24"/>
                  </w:rPr>
                  <w:t xml:space="preserve"> </w:t>
                </w:r>
                <w:r w:rsidR="0006426D">
                  <w:rPr>
                    <w:sz w:val="24"/>
                    <w:szCs w:val="24"/>
                  </w:rPr>
                  <w:t>presenti in un file in formato CSV.</w:t>
                </w:r>
              </w:p>
              <w:p w14:paraId="105DA490" w14:textId="77777777" w:rsidR="0006426D" w:rsidRDefault="0006426D" w:rsidP="001F42CA">
                <w:pPr>
                  <w:rPr>
                    <w:sz w:val="24"/>
                    <w:szCs w:val="24"/>
                  </w:rPr>
                </w:pPr>
              </w:p>
              <w:p w14:paraId="025238D0" w14:textId="1131823A" w:rsidR="00F71F97" w:rsidRDefault="0006426D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Il file CSV contiene dati strutturati da utilizzare per implementare e testare l’applicazione.</w:t>
                </w:r>
              </w:p>
            </w:tc>
          </w:sdtContent>
        </w:sdt>
      </w:tr>
    </w:tbl>
    <w:p w14:paraId="5F08830E" w14:textId="77777777" w:rsidR="00C20CEF" w:rsidRDefault="00C20CEF" w:rsidP="00C20CEF">
      <w:pPr>
        <w:pBdr>
          <w:bottom w:val="single" w:sz="6" w:space="1" w:color="auto"/>
        </w:pBdr>
        <w:spacing w:before="240"/>
        <w:rPr>
          <w:b/>
          <w:sz w:val="24"/>
          <w:szCs w:val="24"/>
        </w:rPr>
      </w:pPr>
    </w:p>
    <w:p w14:paraId="66009C0C" w14:textId="64989862" w:rsidR="00C20CEF" w:rsidRPr="00C20CEF" w:rsidRDefault="00C20CEF" w:rsidP="00C20CEF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SVILUPPO TEORICO</w:t>
      </w:r>
    </w:p>
    <w:p w14:paraId="7190D9D0" w14:textId="77777777" w:rsidR="00C20CEF" w:rsidRPr="00C20CEF" w:rsidRDefault="00C20CEF" w:rsidP="00C20CEF">
      <w:pPr>
        <w:rPr>
          <w:sz w:val="8"/>
          <w:szCs w:val="8"/>
        </w:rPr>
      </w:pPr>
    </w:p>
    <w:p w14:paraId="406F562B" w14:textId="4BED8194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>Progettare e implementare un server che:</w:t>
      </w:r>
    </w:p>
    <w:p w14:paraId="63674957" w14:textId="3174BCB1" w:rsidR="00C20CEF" w:rsidRDefault="00C20CEF" w:rsidP="006F54AB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Legga e interpreti un file CSV, </w:t>
      </w:r>
      <w:r w:rsidRPr="00565CBA">
        <w:rPr>
          <w:sz w:val="24"/>
          <w:szCs w:val="24"/>
        </w:rPr>
        <w:t>organizzando i dati in una struttura interna</w:t>
      </w:r>
      <w:r>
        <w:rPr>
          <w:sz w:val="24"/>
          <w:szCs w:val="24"/>
        </w:rPr>
        <w:t>.</w:t>
      </w:r>
    </w:p>
    <w:p w14:paraId="13D523A3" w14:textId="77777777" w:rsidR="006F54AB" w:rsidRPr="006F54AB" w:rsidRDefault="006F54AB" w:rsidP="006F54AB">
      <w:pPr>
        <w:pStyle w:val="Paragrafoelenco"/>
        <w:rPr>
          <w:sz w:val="8"/>
          <w:szCs w:val="8"/>
        </w:rPr>
      </w:pPr>
    </w:p>
    <w:p w14:paraId="0C7585E5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Offra un’interfaccia di comunicazione remota tramite socket per ricevere richieste e inviare risposte al client.</w:t>
      </w:r>
    </w:p>
    <w:p w14:paraId="3D46476A" w14:textId="77777777" w:rsidR="00C20CEF" w:rsidRPr="00C20CEF" w:rsidRDefault="00C20CEF" w:rsidP="00C20CEF">
      <w:pPr>
        <w:pStyle w:val="Paragrafoelenco"/>
        <w:rPr>
          <w:sz w:val="8"/>
          <w:szCs w:val="8"/>
        </w:rPr>
      </w:pPr>
    </w:p>
    <w:p w14:paraId="4C2E7583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Gestisca in modo robusto eventuali errori, come richieste non valide o malformate.</w:t>
      </w:r>
    </w:p>
    <w:p w14:paraId="41F3181B" w14:textId="77777777" w:rsidR="00C20CEF" w:rsidRDefault="00C20CEF" w:rsidP="00C20CEF">
      <w:pPr>
        <w:pStyle w:val="Paragrafoelenco"/>
        <w:rPr>
          <w:sz w:val="24"/>
          <w:szCs w:val="24"/>
        </w:rPr>
      </w:pPr>
    </w:p>
    <w:p w14:paraId="563BD814" w14:textId="77777777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>Progettare e implementare un client che:</w:t>
      </w:r>
    </w:p>
    <w:p w14:paraId="50DD6389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Permetta all’utente di inviare richieste specifiche al server, che sono documentate nel file README del progetto.</w:t>
      </w:r>
    </w:p>
    <w:p w14:paraId="58406AAA" w14:textId="77777777" w:rsidR="00C20CEF" w:rsidRPr="00C20CEF" w:rsidRDefault="00C20CEF" w:rsidP="00C20CEF">
      <w:pPr>
        <w:pStyle w:val="Paragrafoelenco"/>
        <w:rPr>
          <w:sz w:val="8"/>
          <w:szCs w:val="8"/>
        </w:rPr>
      </w:pPr>
    </w:p>
    <w:p w14:paraId="3A48EB2D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Mostri in modo chiaro e leggibile i dati ricevuti dal server.</w:t>
      </w:r>
    </w:p>
    <w:p w14:paraId="1A72FB03" w14:textId="77777777" w:rsidR="00C20CEF" w:rsidRDefault="00C20CEF" w:rsidP="00C20CEF">
      <w:pPr>
        <w:pStyle w:val="Paragrafoelenco"/>
        <w:spacing w:after="0"/>
        <w:rPr>
          <w:sz w:val="24"/>
          <w:szCs w:val="24"/>
        </w:rPr>
      </w:pPr>
      <w:r>
        <w:rPr>
          <w:sz w:val="24"/>
          <w:szCs w:val="24"/>
        </w:rPr>
        <w:t>Sviluppare per questo un’apposita applicazione client avanzata dotata di interfaccia grafica.</w:t>
      </w:r>
    </w:p>
    <w:p w14:paraId="48145783" w14:textId="77777777" w:rsidR="00C20CEF" w:rsidRDefault="00C20CEF" w:rsidP="00C20CEF">
      <w:pPr>
        <w:rPr>
          <w:sz w:val="24"/>
          <w:szCs w:val="24"/>
        </w:rPr>
      </w:pPr>
    </w:p>
    <w:p w14:paraId="067E3218" w14:textId="03437DD2" w:rsidR="00E575E9" w:rsidRPr="00C20CEF" w:rsidRDefault="00C20CEF">
      <w:pPr>
        <w:rPr>
          <w:sz w:val="24"/>
          <w:szCs w:val="24"/>
          <w:u w:val="single"/>
        </w:rPr>
        <w:sectPr w:rsidR="00E575E9" w:rsidRPr="00C20CEF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  <w:r>
        <w:rPr>
          <w:sz w:val="24"/>
          <w:szCs w:val="24"/>
        </w:rPr>
        <w:t>Progettare un protocollo di comunicazione tra client e server che deve seguire un formato semplice e ben definito e documentato successivamente nella seguente relazione</w:t>
      </w:r>
      <w:r>
        <w:rPr>
          <w:sz w:val="24"/>
          <w:szCs w:val="24"/>
        </w:rPr>
        <w:t>.</w:t>
      </w:r>
    </w:p>
    <w:p w14:paraId="26BDE9C4" w14:textId="77777777" w:rsidR="00C20CEF" w:rsidRDefault="00C20CEF" w:rsidP="00C20CEF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PROTOCOLLO DI COMUNICAZIONE TRA CLIENT E SERVER</w:t>
      </w:r>
    </w:p>
    <w:p w14:paraId="5EBDC4CA" w14:textId="77777777" w:rsidR="00C20CEF" w:rsidRDefault="00C20CEF" w:rsidP="00C20CEF">
      <w:pPr>
        <w:rPr>
          <w:b/>
          <w:bCs/>
          <w:sz w:val="24"/>
          <w:szCs w:val="24"/>
        </w:rPr>
      </w:pP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4016"/>
        <w:gridCol w:w="3350"/>
        <w:gridCol w:w="2268"/>
      </w:tblGrid>
      <w:tr w:rsidR="000C24B6" w14:paraId="72D17F53" w14:textId="77777777" w:rsidTr="000C24B6">
        <w:tc>
          <w:tcPr>
            <w:tcW w:w="3114" w:type="dxa"/>
            <w:shd w:val="clear" w:color="auto" w:fill="DEEAF6" w:themeFill="accent1" w:themeFillTint="33"/>
            <w:vAlign w:val="center"/>
          </w:tcPr>
          <w:p w14:paraId="31336941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RICHIESTA DAL CLIENT</w:t>
            </w:r>
          </w:p>
        </w:tc>
        <w:tc>
          <w:tcPr>
            <w:tcW w:w="3968" w:type="dxa"/>
            <w:shd w:val="clear" w:color="auto" w:fill="E2EFD9" w:themeFill="accent6" w:themeFillTint="33"/>
            <w:vAlign w:val="center"/>
          </w:tcPr>
          <w:p w14:paraId="1C599D5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SPIEGAZIONE RICHIESTA</w:t>
            </w:r>
          </w:p>
        </w:tc>
        <w:tc>
          <w:tcPr>
            <w:tcW w:w="2552" w:type="dxa"/>
            <w:shd w:val="clear" w:color="auto" w:fill="FBE4D5" w:themeFill="accent2" w:themeFillTint="33"/>
            <w:vAlign w:val="center"/>
          </w:tcPr>
          <w:p w14:paraId="34F6957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EVENTUALI MESSAGGI DI ERRORE</w:t>
            </w:r>
          </w:p>
        </w:tc>
      </w:tr>
      <w:tr w:rsidR="00C20CEF" w14:paraId="199B995E" w14:textId="77777777" w:rsidTr="000C24B6">
        <w:trPr>
          <w:trHeight w:val="661"/>
        </w:trPr>
        <w:tc>
          <w:tcPr>
            <w:tcW w:w="3114" w:type="dxa"/>
            <w:vAlign w:val="center"/>
          </w:tcPr>
          <w:p w14:paraId="6A0E85B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GET_ROW r</w:t>
            </w:r>
          </w:p>
        </w:tc>
        <w:tc>
          <w:tcPr>
            <w:tcW w:w="3968" w:type="dxa"/>
            <w:vAlign w:val="center"/>
          </w:tcPr>
          <w:p w14:paraId="4A2CB35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la riga r del file CSV</w:t>
            </w:r>
          </w:p>
        </w:tc>
        <w:tc>
          <w:tcPr>
            <w:tcW w:w="2552" w:type="dxa"/>
            <w:vAlign w:val="center"/>
          </w:tcPr>
          <w:p w14:paraId="2FE9061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Riga inesistente</w:t>
            </w:r>
          </w:p>
        </w:tc>
      </w:tr>
      <w:tr w:rsidR="00C20CEF" w14:paraId="6B0B3485" w14:textId="77777777" w:rsidTr="000C24B6">
        <w:trPr>
          <w:trHeight w:val="1077"/>
        </w:trPr>
        <w:tc>
          <w:tcPr>
            <w:tcW w:w="3114" w:type="dxa"/>
            <w:vAlign w:val="center"/>
          </w:tcPr>
          <w:p w14:paraId="01576C0A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GET_PER_COMUNE c</w:t>
            </w:r>
          </w:p>
        </w:tc>
        <w:tc>
          <w:tcPr>
            <w:tcW w:w="3968" w:type="dxa"/>
            <w:vAlign w:val="center"/>
          </w:tcPr>
          <w:p w14:paraId="11D87AA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 comune c</w:t>
            </w:r>
          </w:p>
        </w:tc>
        <w:tc>
          <w:tcPr>
            <w:tcW w:w="2552" w:type="dxa"/>
            <w:vAlign w:val="center"/>
          </w:tcPr>
          <w:p w14:paraId="38E602EE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esiste nessun monumento nel comune c</w:t>
            </w:r>
          </w:p>
        </w:tc>
      </w:tr>
      <w:tr w:rsidR="00C20CEF" w14:paraId="6FE858F0" w14:textId="77777777" w:rsidTr="000C24B6">
        <w:trPr>
          <w:trHeight w:val="1040"/>
        </w:trPr>
        <w:tc>
          <w:tcPr>
            <w:tcW w:w="3114" w:type="dxa"/>
            <w:vAlign w:val="center"/>
          </w:tcPr>
          <w:p w14:paraId="27EAC29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GET_PER_PROVINCIA p</w:t>
            </w:r>
          </w:p>
        </w:tc>
        <w:tc>
          <w:tcPr>
            <w:tcW w:w="3968" w:type="dxa"/>
            <w:vAlign w:val="center"/>
          </w:tcPr>
          <w:p w14:paraId="7436C5AF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provincia p</w:t>
            </w:r>
          </w:p>
        </w:tc>
        <w:tc>
          <w:tcPr>
            <w:tcW w:w="2552" w:type="dxa"/>
            <w:vAlign w:val="center"/>
          </w:tcPr>
          <w:p w14:paraId="744AAD54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esiste nessun monumento nella provincia p</w:t>
            </w:r>
          </w:p>
        </w:tc>
      </w:tr>
      <w:tr w:rsidR="00C20CEF" w14:paraId="279D85D6" w14:textId="77777777" w:rsidTr="000C24B6">
        <w:tc>
          <w:tcPr>
            <w:tcW w:w="3114" w:type="dxa"/>
            <w:vAlign w:val="center"/>
          </w:tcPr>
          <w:p w14:paraId="3FA8DEE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GET_PER_REGIONE r</w:t>
            </w:r>
          </w:p>
        </w:tc>
        <w:tc>
          <w:tcPr>
            <w:tcW w:w="3968" w:type="dxa"/>
            <w:vAlign w:val="center"/>
          </w:tcPr>
          <w:p w14:paraId="4C7C3D8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regione r</w:t>
            </w:r>
          </w:p>
        </w:tc>
        <w:tc>
          <w:tcPr>
            <w:tcW w:w="2552" w:type="dxa"/>
            <w:vAlign w:val="center"/>
          </w:tcPr>
          <w:p w14:paraId="5551365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esiste nessun monumento nella regione r</w:t>
            </w:r>
          </w:p>
        </w:tc>
      </w:tr>
      <w:tr w:rsidR="00C20CEF" w14:paraId="6447D1AE" w14:textId="77777777" w:rsidTr="000C24B6">
        <w:tc>
          <w:tcPr>
            <w:tcW w:w="3114" w:type="dxa"/>
            <w:vAlign w:val="center"/>
          </w:tcPr>
          <w:p w14:paraId="6124365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 n</w:t>
            </w:r>
          </w:p>
        </w:tc>
        <w:tc>
          <w:tcPr>
            <w:tcW w:w="3968" w:type="dxa"/>
            <w:vAlign w:val="center"/>
          </w:tcPr>
          <w:p w14:paraId="45465C89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un monumento con il nome n</w:t>
            </w:r>
          </w:p>
        </w:tc>
        <w:tc>
          <w:tcPr>
            <w:tcW w:w="2552" w:type="dxa"/>
            <w:vAlign w:val="center"/>
          </w:tcPr>
          <w:p w14:paraId="3758C9F0" w14:textId="77777777" w:rsidR="00C20CEF" w:rsidRPr="00B86BBC" w:rsidRDefault="00C20CEF" w:rsidP="000C24B6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ERROR: Non esiste nessun monumento con il nome n</w:t>
            </w:r>
          </w:p>
        </w:tc>
      </w:tr>
      <w:tr w:rsidR="00C20CEF" w14:paraId="52061029" w14:textId="77777777" w:rsidTr="000C24B6">
        <w:tc>
          <w:tcPr>
            <w:tcW w:w="3114" w:type="dxa"/>
            <w:vAlign w:val="center"/>
          </w:tcPr>
          <w:p w14:paraId="3243E3B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GET_PER_NOME_PARZIALE n</w:t>
            </w:r>
          </w:p>
        </w:tc>
        <w:tc>
          <w:tcPr>
            <w:tcW w:w="3968" w:type="dxa"/>
            <w:vAlign w:val="center"/>
          </w:tcPr>
          <w:p w14:paraId="7183C5B5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che contengono n nel proprio nome</w:t>
            </w:r>
          </w:p>
        </w:tc>
        <w:tc>
          <w:tcPr>
            <w:tcW w:w="2552" w:type="dxa"/>
            <w:vAlign w:val="center"/>
          </w:tcPr>
          <w:p w14:paraId="6744B5F9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Nessun monumento contiene n nel proprio nome</w:t>
            </w:r>
          </w:p>
        </w:tc>
      </w:tr>
      <w:tr w:rsidR="00C20CEF" w14:paraId="57F20EA9" w14:textId="77777777" w:rsidTr="000C24B6">
        <w:tc>
          <w:tcPr>
            <w:tcW w:w="3114" w:type="dxa"/>
            <w:vAlign w:val="center"/>
          </w:tcPr>
          <w:p w14:paraId="4DA6D4A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GET_PER_ANNO a</w:t>
            </w:r>
          </w:p>
        </w:tc>
        <w:tc>
          <w:tcPr>
            <w:tcW w:w="3968" w:type="dxa"/>
            <w:vAlign w:val="center"/>
          </w:tcPr>
          <w:p w14:paraId="1438E9C1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in un certo anno</w:t>
            </w:r>
          </w:p>
        </w:tc>
        <w:tc>
          <w:tcPr>
            <w:tcW w:w="2552" w:type="dxa"/>
            <w:vAlign w:val="center"/>
          </w:tcPr>
          <w:p w14:paraId="666C57D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L’anno a deve ancora arrivare</w:t>
            </w:r>
          </w:p>
          <w:p w14:paraId="6572E54A" w14:textId="77777777" w:rsidR="00C20CEF" w:rsidRDefault="00C20CEF" w:rsidP="000C24B6">
            <w:pPr>
              <w:rPr>
                <w:sz w:val="24"/>
                <w:szCs w:val="24"/>
              </w:rPr>
            </w:pPr>
          </w:p>
          <w:p w14:paraId="03D33056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Nessun monumento è stato inserito nell’anno a</w:t>
            </w:r>
          </w:p>
        </w:tc>
      </w:tr>
      <w:tr w:rsidR="00C20CEF" w14:paraId="7F6710DC" w14:textId="77777777" w:rsidTr="000C24B6">
        <w:tc>
          <w:tcPr>
            <w:tcW w:w="3114" w:type="dxa"/>
            <w:vAlign w:val="center"/>
          </w:tcPr>
          <w:p w14:paraId="7C2944CE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GET_PER_ANNI a1, a2</w:t>
            </w:r>
          </w:p>
        </w:tc>
        <w:tc>
          <w:tcPr>
            <w:tcW w:w="3968" w:type="dxa"/>
            <w:vAlign w:val="center"/>
          </w:tcPr>
          <w:p w14:paraId="564183C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tra l’anno a1 e a2 (a2 &gt; a1)</w:t>
            </w:r>
          </w:p>
        </w:tc>
        <w:tc>
          <w:tcPr>
            <w:tcW w:w="2552" w:type="dxa"/>
            <w:vAlign w:val="center"/>
          </w:tcPr>
          <w:p w14:paraId="2A6852C4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L’anno a2 deve ancora arrivare</w:t>
            </w:r>
          </w:p>
          <w:p w14:paraId="7F3BDFE6" w14:textId="77777777" w:rsidR="00C20CEF" w:rsidRDefault="00C20CEF" w:rsidP="000C24B6">
            <w:pPr>
              <w:rPr>
                <w:sz w:val="24"/>
                <w:szCs w:val="24"/>
              </w:rPr>
            </w:pPr>
          </w:p>
          <w:p w14:paraId="37096B53" w14:textId="77777777" w:rsidR="00C20CEF" w:rsidRPr="00A668E1" w:rsidRDefault="00C20CEF" w:rsidP="000C24B6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ERROR: Nessun monumento è stato inserito in questi anni</w:t>
            </w:r>
          </w:p>
        </w:tc>
      </w:tr>
      <w:tr w:rsidR="00C20CEF" w14:paraId="5E197386" w14:textId="77777777" w:rsidTr="000C24B6">
        <w:tc>
          <w:tcPr>
            <w:tcW w:w="3114" w:type="dxa"/>
            <w:vAlign w:val="center"/>
          </w:tcPr>
          <w:p w14:paraId="7C64A20C" w14:textId="0A0F9711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GET_TRA_LONGITUDINI lon1, lon2</w:t>
            </w:r>
          </w:p>
        </w:tc>
        <w:tc>
          <w:tcPr>
            <w:tcW w:w="3968" w:type="dxa"/>
            <w:vAlign w:val="center"/>
          </w:tcPr>
          <w:p w14:paraId="3BA9A404" w14:textId="77DA5D8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longitudini lon1 e lon2 (lon2 &gt; lon1)</w:t>
            </w:r>
          </w:p>
        </w:tc>
        <w:tc>
          <w:tcPr>
            <w:tcW w:w="2552" w:type="dxa"/>
            <w:vAlign w:val="center"/>
          </w:tcPr>
          <w:p w14:paraId="6F6351D1" w14:textId="57935E6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Longitudini invalide</w:t>
            </w:r>
          </w:p>
          <w:p w14:paraId="41567265" w14:textId="77777777" w:rsidR="00C20CEF" w:rsidRDefault="00C20CEF" w:rsidP="000C24B6">
            <w:pPr>
              <w:rPr>
                <w:sz w:val="24"/>
                <w:szCs w:val="24"/>
              </w:rPr>
            </w:pPr>
          </w:p>
          <w:p w14:paraId="7605F874" w14:textId="4C0A0933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è presente nessun monumento tra queste longitudini</w:t>
            </w:r>
          </w:p>
        </w:tc>
      </w:tr>
      <w:tr w:rsidR="00D00D50" w14:paraId="698B1FE8" w14:textId="77777777" w:rsidTr="000C24B6">
        <w:tc>
          <w:tcPr>
            <w:tcW w:w="3114" w:type="dxa"/>
            <w:vAlign w:val="center"/>
          </w:tcPr>
          <w:p w14:paraId="7DD3500D" w14:textId="4BDF0693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GET_TRA_LATITUDINI lat1, lat2</w:t>
            </w:r>
          </w:p>
        </w:tc>
        <w:tc>
          <w:tcPr>
            <w:tcW w:w="3968" w:type="dxa"/>
            <w:vAlign w:val="center"/>
          </w:tcPr>
          <w:p w14:paraId="2EB305B3" w14:textId="285EDA3D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latitudini lat1 e lat2 (lat2 &gt; lat1)</w:t>
            </w:r>
          </w:p>
        </w:tc>
        <w:tc>
          <w:tcPr>
            <w:tcW w:w="2552" w:type="dxa"/>
            <w:vAlign w:val="center"/>
          </w:tcPr>
          <w:p w14:paraId="4244B81C" w14:textId="77777777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Latitudini invalide</w:t>
            </w:r>
          </w:p>
          <w:p w14:paraId="03EFD779" w14:textId="77777777" w:rsidR="00D00D50" w:rsidRDefault="00D00D50" w:rsidP="000C24B6">
            <w:pPr>
              <w:rPr>
                <w:sz w:val="24"/>
                <w:szCs w:val="24"/>
              </w:rPr>
            </w:pPr>
          </w:p>
          <w:p w14:paraId="24EE6AFD" w14:textId="43B57320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è presente nessun monumento tra queste latitudini</w:t>
            </w:r>
          </w:p>
        </w:tc>
      </w:tr>
      <w:tr w:rsidR="00C20CEF" w14:paraId="5213972F" w14:textId="77777777" w:rsidTr="000C24B6">
        <w:tc>
          <w:tcPr>
            <w:tcW w:w="3114" w:type="dxa"/>
            <w:vAlign w:val="center"/>
          </w:tcPr>
          <w:p w14:paraId="2FFED39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GET_TRA_LONGITUDINI_E_LATITUDINI lon1, lon2, lat1, lat2</w:t>
            </w:r>
          </w:p>
        </w:tc>
        <w:tc>
          <w:tcPr>
            <w:tcW w:w="3968" w:type="dxa"/>
            <w:vAlign w:val="center"/>
          </w:tcPr>
          <w:p w14:paraId="5E081182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longitudini lon1 e lon2 (lon2 &gt; lon1) e le due latitudini lat1 e lat2 (lat2 &gt; lat1)</w:t>
            </w:r>
          </w:p>
        </w:tc>
        <w:tc>
          <w:tcPr>
            <w:tcW w:w="2552" w:type="dxa"/>
            <w:vAlign w:val="center"/>
          </w:tcPr>
          <w:p w14:paraId="76949744" w14:textId="21AFA408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Latitudin</w:t>
            </w:r>
            <w:r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o longitudin</w:t>
            </w:r>
            <w:r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invalid</w:t>
            </w:r>
            <w:r>
              <w:rPr>
                <w:sz w:val="24"/>
                <w:szCs w:val="24"/>
              </w:rPr>
              <w:t>e</w:t>
            </w:r>
          </w:p>
          <w:p w14:paraId="3D7C1340" w14:textId="77777777" w:rsidR="00C20CEF" w:rsidRDefault="00C20CEF" w:rsidP="000C24B6">
            <w:pPr>
              <w:rPr>
                <w:sz w:val="24"/>
                <w:szCs w:val="24"/>
              </w:rPr>
            </w:pPr>
          </w:p>
          <w:p w14:paraId="5BFB485A" w14:textId="5DAE7ED1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</w:t>
            </w:r>
            <w:r>
              <w:rPr>
                <w:sz w:val="24"/>
                <w:szCs w:val="24"/>
              </w:rPr>
              <w:t>Non è presente n</w:t>
            </w:r>
            <w:r>
              <w:rPr>
                <w:sz w:val="24"/>
                <w:szCs w:val="24"/>
              </w:rPr>
              <w:t>essun monumento tra queste longitudini e latitudini</w:t>
            </w:r>
          </w:p>
        </w:tc>
      </w:tr>
    </w:tbl>
    <w:p w14:paraId="3B3CDA80" w14:textId="77777777" w:rsidR="00C20CEF" w:rsidRDefault="00C20CEF" w:rsidP="00C20CEF">
      <w:pPr>
        <w:rPr>
          <w:sz w:val="24"/>
          <w:szCs w:val="24"/>
        </w:rPr>
      </w:pPr>
    </w:p>
    <w:p w14:paraId="6643B59D" w14:textId="77777777" w:rsidR="000C24B6" w:rsidRDefault="000C24B6" w:rsidP="00C20CEF">
      <w:pPr>
        <w:rPr>
          <w:sz w:val="24"/>
          <w:szCs w:val="24"/>
        </w:rPr>
      </w:pPr>
    </w:p>
    <w:p w14:paraId="549BD4E4" w14:textId="44254E90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>Il client fa in modo che le richieste possano essere combinate filtrando più campi uno per volta.</w:t>
      </w:r>
    </w:p>
    <w:p w14:paraId="79432177" w14:textId="77777777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>Ovviamente i filtri non possono essere applicati a seguito di comandi come GET_PER_NOME n e GET_ROW r, poiché essi forniscono un unico risultato.</w:t>
      </w:r>
    </w:p>
    <w:p w14:paraId="229C7941" w14:textId="46A93FB4" w:rsidR="001B44A3" w:rsidRP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>Questi due comandi possono essere invece dei filtri applicabili a un precedente GET_PER_REGIONE r.</w:t>
      </w:r>
    </w:p>
    <w:sectPr w:rsidR="001B44A3" w:rsidRPr="00C20CEF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A3BB7A" w14:textId="77777777" w:rsidR="00607781" w:rsidRDefault="00607781" w:rsidP="00766B0B">
      <w:pPr>
        <w:spacing w:after="0" w:line="240" w:lineRule="auto"/>
      </w:pPr>
      <w:r>
        <w:separator/>
      </w:r>
    </w:p>
  </w:endnote>
  <w:endnote w:type="continuationSeparator" w:id="0">
    <w:p w14:paraId="3D480362" w14:textId="77777777" w:rsidR="00607781" w:rsidRDefault="00607781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F0DD053-8C81-4F4D-A904-6D796337CB86}"/>
    <w:embedBold r:id="rId2" w:fontKey="{59D9658F-B2BD-4F3E-9295-9164A71F121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E6415F" w14:textId="77777777" w:rsidR="00607781" w:rsidRDefault="00607781" w:rsidP="00766B0B">
      <w:pPr>
        <w:spacing w:after="0" w:line="240" w:lineRule="auto"/>
      </w:pPr>
      <w:r>
        <w:separator/>
      </w:r>
    </w:p>
  </w:footnote>
  <w:footnote w:type="continuationSeparator" w:id="0">
    <w:p w14:paraId="7A96375C" w14:textId="77777777" w:rsidR="00607781" w:rsidRDefault="00607781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D6E25D" w14:textId="2419FA92" w:rsidR="00766B0B" w:rsidRDefault="00444F7D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PROGETTO DI FINE ANNO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D6E25D" w14:textId="2419FA92" w:rsidR="00766B0B" w:rsidRDefault="00444F7D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PROGETTO DI FINE ANNO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04D58"/>
    <w:multiLevelType w:val="hybridMultilevel"/>
    <w:tmpl w:val="F81E48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1778F"/>
    <w:multiLevelType w:val="hybridMultilevel"/>
    <w:tmpl w:val="084232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5250491">
    <w:abstractNumId w:val="0"/>
  </w:num>
  <w:num w:numId="2" w16cid:durableId="1898469777">
    <w:abstractNumId w:val="1"/>
  </w:num>
  <w:num w:numId="3" w16cid:durableId="977488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embedTrueTypeFonts/>
  <w:saveSubsetFonts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6426D"/>
    <w:rsid w:val="0006738A"/>
    <w:rsid w:val="000C24B6"/>
    <w:rsid w:val="000D1A39"/>
    <w:rsid w:val="000E76A2"/>
    <w:rsid w:val="00100A07"/>
    <w:rsid w:val="001237F3"/>
    <w:rsid w:val="001718D0"/>
    <w:rsid w:val="00190767"/>
    <w:rsid w:val="001B44A3"/>
    <w:rsid w:val="001E506E"/>
    <w:rsid w:val="001E775F"/>
    <w:rsid w:val="002A2677"/>
    <w:rsid w:val="002C12E9"/>
    <w:rsid w:val="002C7E75"/>
    <w:rsid w:val="002F4F68"/>
    <w:rsid w:val="00326B6D"/>
    <w:rsid w:val="00335863"/>
    <w:rsid w:val="003A02FF"/>
    <w:rsid w:val="003D57EA"/>
    <w:rsid w:val="003E70E3"/>
    <w:rsid w:val="00414713"/>
    <w:rsid w:val="00423B55"/>
    <w:rsid w:val="00444F7D"/>
    <w:rsid w:val="0046446C"/>
    <w:rsid w:val="004A444E"/>
    <w:rsid w:val="004A6C64"/>
    <w:rsid w:val="004B2008"/>
    <w:rsid w:val="004B4CDF"/>
    <w:rsid w:val="004F6321"/>
    <w:rsid w:val="00530264"/>
    <w:rsid w:val="005533FE"/>
    <w:rsid w:val="00565CBA"/>
    <w:rsid w:val="00580A25"/>
    <w:rsid w:val="005A796C"/>
    <w:rsid w:val="005B4F38"/>
    <w:rsid w:val="005B6F26"/>
    <w:rsid w:val="005B7FD3"/>
    <w:rsid w:val="005D48C9"/>
    <w:rsid w:val="00607781"/>
    <w:rsid w:val="00621C08"/>
    <w:rsid w:val="0066095D"/>
    <w:rsid w:val="0067004D"/>
    <w:rsid w:val="00697C61"/>
    <w:rsid w:val="006E7A9C"/>
    <w:rsid w:val="006F54AB"/>
    <w:rsid w:val="0074052C"/>
    <w:rsid w:val="0074709C"/>
    <w:rsid w:val="00751AB8"/>
    <w:rsid w:val="00766B0B"/>
    <w:rsid w:val="00774197"/>
    <w:rsid w:val="008313B6"/>
    <w:rsid w:val="008451F1"/>
    <w:rsid w:val="0084737E"/>
    <w:rsid w:val="00854E5E"/>
    <w:rsid w:val="0089697D"/>
    <w:rsid w:val="008E2BF9"/>
    <w:rsid w:val="00905F85"/>
    <w:rsid w:val="00956A5B"/>
    <w:rsid w:val="009850D4"/>
    <w:rsid w:val="009A3480"/>
    <w:rsid w:val="009B789C"/>
    <w:rsid w:val="009F4FE3"/>
    <w:rsid w:val="00A13F5A"/>
    <w:rsid w:val="00A17BB7"/>
    <w:rsid w:val="00A204BE"/>
    <w:rsid w:val="00A30F86"/>
    <w:rsid w:val="00A334DD"/>
    <w:rsid w:val="00A44E80"/>
    <w:rsid w:val="00A668E1"/>
    <w:rsid w:val="00A75186"/>
    <w:rsid w:val="00B02F82"/>
    <w:rsid w:val="00B229ED"/>
    <w:rsid w:val="00B334E6"/>
    <w:rsid w:val="00B62C0E"/>
    <w:rsid w:val="00B86BBC"/>
    <w:rsid w:val="00C17EE7"/>
    <w:rsid w:val="00C20CEF"/>
    <w:rsid w:val="00C4304C"/>
    <w:rsid w:val="00C5207A"/>
    <w:rsid w:val="00D00D50"/>
    <w:rsid w:val="00D05616"/>
    <w:rsid w:val="00D56F6D"/>
    <w:rsid w:val="00DF02AC"/>
    <w:rsid w:val="00E06662"/>
    <w:rsid w:val="00E07356"/>
    <w:rsid w:val="00E15C8B"/>
    <w:rsid w:val="00E3331C"/>
    <w:rsid w:val="00E40FEE"/>
    <w:rsid w:val="00E575E9"/>
    <w:rsid w:val="00E67026"/>
    <w:rsid w:val="00EC5065"/>
    <w:rsid w:val="00EE548E"/>
    <w:rsid w:val="00F02280"/>
    <w:rsid w:val="00F2133A"/>
    <w:rsid w:val="00F35DC4"/>
    <w:rsid w:val="00F62165"/>
    <w:rsid w:val="00F7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50EFCE42D8B437489C3DD0062A88C6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9159342-7399-4E99-B731-ADFDF2C1DBAB}"/>
      </w:docPartPr>
      <w:docPartBody>
        <w:p w:rsidR="005F24BA" w:rsidRDefault="005F24BA">
          <w:pPr>
            <w:pStyle w:val="E50EFCE42D8B437489C3DD0062A88C67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  <w:docPart>
      <w:docPartPr>
        <w:name w:val="4FBF488409E3461B9766B1DAF1395EC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A9F47C1-C553-44A9-B23B-60DE63A0CE0B}"/>
      </w:docPartPr>
      <w:docPartBody>
        <w:p w:rsidR="0078297A" w:rsidRDefault="005F7238" w:rsidP="005F7238">
          <w:pPr>
            <w:pStyle w:val="4FBF488409E3461B9766B1DAF1395ECC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9F961FE9546B4A5091925109EE8A3F4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50864068-2222-4045-9419-8F346015792D}"/>
      </w:docPartPr>
      <w:docPartBody>
        <w:p w:rsidR="0078297A" w:rsidRDefault="005F7238" w:rsidP="005F7238">
          <w:pPr>
            <w:pStyle w:val="9F961FE9546B4A5091925109EE8A3F43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51EB848EA23946B8AED6B8702883B0B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DFC2A0F-C353-46D3-8500-238319EDBDDC}"/>
      </w:docPartPr>
      <w:docPartBody>
        <w:p w:rsidR="0078297A" w:rsidRDefault="005F7238" w:rsidP="005F7238">
          <w:pPr>
            <w:pStyle w:val="51EB848EA23946B8AED6B8702883B0B9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326B6D"/>
    <w:rsid w:val="005F24BA"/>
    <w:rsid w:val="005F7238"/>
    <w:rsid w:val="00697C61"/>
    <w:rsid w:val="0078297A"/>
    <w:rsid w:val="0084737E"/>
    <w:rsid w:val="009D23C4"/>
    <w:rsid w:val="00AE5083"/>
    <w:rsid w:val="00CA3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7238"/>
    <w:rPr>
      <w:color w:val="808080"/>
    </w:rPr>
  </w:style>
  <w:style w:type="paragraph" w:customStyle="1" w:styleId="E50EFCE42D8B437489C3DD0062A88C67">
    <w:name w:val="E50EFCE42D8B437489C3DD0062A88C67"/>
  </w:style>
  <w:style w:type="paragraph" w:customStyle="1" w:styleId="DAA24C5AA61D4B2FAC100502AC0DCDF4">
    <w:name w:val="DAA24C5AA61D4B2FAC100502AC0DCDF4"/>
  </w:style>
  <w:style w:type="paragraph" w:customStyle="1" w:styleId="4FBF488409E3461B9766B1DAF1395ECC">
    <w:name w:val="4FBF488409E3461B9766B1DAF1395ECC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9F961FE9546B4A5091925109EE8A3F43">
    <w:name w:val="9F961FE9546B4A5091925109EE8A3F43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51EB848EA23946B8AED6B8702883B0B9">
    <w:name w:val="51EB848EA23946B8AED6B8702883B0B9"/>
    <w:rsid w:val="005F7238"/>
    <w:pPr>
      <w:spacing w:line="259" w:lineRule="auto"/>
    </w:pPr>
    <w:rPr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2025-03-25T00:00:00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207</TotalTime>
  <Pages>4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DI FINE ANNO</vt:lpstr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DI FINE ANNO</dc:title>
  <dc:subject/>
  <dc:creator>Cristiano Massaro</dc:creator>
  <cp:keywords/>
  <dc:description/>
  <cp:lastModifiedBy>Leonardo Fortin</cp:lastModifiedBy>
  <cp:revision>9</cp:revision>
  <dcterms:created xsi:type="dcterms:W3CDTF">2025-03-25T12:02:00Z</dcterms:created>
  <dcterms:modified xsi:type="dcterms:W3CDTF">2025-03-28T21:15:00Z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